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4248" w14:textId="2DFCA089" w:rsidR="00807843" w:rsidRPr="00B47047" w:rsidRDefault="004953A9">
      <w:pPr>
        <w:pStyle w:val="Heading1"/>
        <w:rPr>
          <w:b/>
          <w:bCs/>
        </w:rPr>
      </w:pPr>
      <w:r w:rsidRPr="00B47047">
        <w:rPr>
          <w:b/>
          <w:bCs/>
        </w:rPr>
        <w:t>mPOS Microsoft PWA Builder POC</w:t>
      </w:r>
    </w:p>
    <w:p w14:paraId="6897B2EE" w14:textId="41CD98B7" w:rsidR="00807843" w:rsidRDefault="004953A9" w:rsidP="004953A9">
      <w:pPr>
        <w:pStyle w:val="ListBullet"/>
      </w:pPr>
      <w:r>
        <w:t>Create a monolith React app using CRA.</w:t>
      </w:r>
    </w:p>
    <w:p w14:paraId="07687BB3" w14:textId="311C1BFD" w:rsidR="004953A9" w:rsidRDefault="004953A9" w:rsidP="004953A9">
      <w:pPr>
        <w:pStyle w:val="ListBullet"/>
      </w:pPr>
      <w:r>
        <w:t>Make sure we are not using the service worker as this POC uses Microsoft PWA builder.</w:t>
      </w:r>
    </w:p>
    <w:p w14:paraId="1E6A7EE5" w14:textId="1540CD0A" w:rsidR="004953A9" w:rsidRDefault="004953A9" w:rsidP="004953A9">
      <w:pPr>
        <w:pStyle w:val="ListBullet"/>
      </w:pPr>
      <w:r>
        <w:t xml:space="preserve">Build the app and deploy it in </w:t>
      </w:r>
      <w:r w:rsidR="00B47047">
        <w:t>N</w:t>
      </w:r>
      <w:r>
        <w:t xml:space="preserve">etlify </w:t>
      </w:r>
      <w:r w:rsidRPr="00B47047">
        <w:rPr>
          <w:sz w:val="22"/>
          <w:szCs w:val="22"/>
        </w:rPr>
        <w:t>(</w:t>
      </w:r>
      <w:r w:rsidRPr="00B47047">
        <w:rPr>
          <w:sz w:val="22"/>
          <w:szCs w:val="22"/>
        </w:rPr>
        <w:fldChar w:fldCharType="begin"/>
      </w:r>
      <w:r w:rsidRPr="00B47047">
        <w:rPr>
          <w:sz w:val="22"/>
          <w:szCs w:val="22"/>
        </w:rPr>
        <w:instrText xml:space="preserve"> HYPERLINK "</w:instrText>
      </w:r>
      <w:r w:rsidRPr="00B47047">
        <w:rPr>
          <w:sz w:val="22"/>
          <w:szCs w:val="22"/>
        </w:rPr>
        <w:instrText>https://fervent-darwin-8fce29.netlify.app/</w:instrText>
      </w:r>
      <w:r w:rsidRPr="00B47047">
        <w:rPr>
          <w:sz w:val="22"/>
          <w:szCs w:val="22"/>
        </w:rPr>
        <w:instrText xml:space="preserve">" </w:instrText>
      </w:r>
      <w:r w:rsidRPr="00B47047">
        <w:rPr>
          <w:sz w:val="22"/>
          <w:szCs w:val="22"/>
        </w:rPr>
        <w:fldChar w:fldCharType="separate"/>
      </w:r>
      <w:r w:rsidRPr="00B47047">
        <w:rPr>
          <w:rStyle w:val="Hyperlink"/>
          <w:sz w:val="22"/>
          <w:szCs w:val="22"/>
        </w:rPr>
        <w:t>https:</w:t>
      </w:r>
      <w:r w:rsidRPr="00B47047">
        <w:rPr>
          <w:rStyle w:val="Hyperlink"/>
          <w:sz w:val="22"/>
          <w:szCs w:val="22"/>
        </w:rPr>
        <w:t>/</w:t>
      </w:r>
      <w:r w:rsidRPr="00B47047">
        <w:rPr>
          <w:rStyle w:val="Hyperlink"/>
          <w:sz w:val="22"/>
          <w:szCs w:val="22"/>
        </w:rPr>
        <w:t>/fervent-darwin-8fce29.netlify.app/</w:t>
      </w:r>
      <w:r w:rsidRPr="00B47047">
        <w:rPr>
          <w:sz w:val="22"/>
          <w:szCs w:val="22"/>
        </w:rPr>
        <w:fldChar w:fldCharType="end"/>
      </w:r>
      <w:r w:rsidRPr="00B47047">
        <w:rPr>
          <w:sz w:val="22"/>
          <w:szCs w:val="22"/>
        </w:rPr>
        <w:t>)</w:t>
      </w:r>
    </w:p>
    <w:p w14:paraId="020D6B52" w14:textId="21BB5BAE" w:rsidR="004953A9" w:rsidRDefault="004953A9" w:rsidP="004953A9">
      <w:pPr>
        <w:pStyle w:val="ListBullet"/>
      </w:pPr>
      <w:r>
        <w:t>Check the Lighthouse testing results for above URL.</w:t>
      </w:r>
    </w:p>
    <w:p w14:paraId="2BB8DFE1" w14:textId="3552D24A" w:rsidR="004953A9" w:rsidRDefault="003F219B" w:rsidP="004953A9">
      <w:pPr>
        <w:pStyle w:val="ListBullet"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455A2B49" wp14:editId="42D160B8">
            <wp:extent cx="5732145" cy="5278120"/>
            <wp:effectExtent l="0" t="0" r="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8532" w14:textId="7578578B" w:rsidR="004953A9" w:rsidRDefault="004953A9" w:rsidP="004953A9">
      <w:pPr>
        <w:pStyle w:val="ListBullet"/>
        <w:numPr>
          <w:ilvl w:val="0"/>
          <w:numId w:val="0"/>
        </w:numPr>
        <w:ind w:left="432" w:hanging="432"/>
      </w:pPr>
      <w:r>
        <w:t>Go to pwabuilder.com and enter the above URL there.</w:t>
      </w:r>
    </w:p>
    <w:p w14:paraId="24C3747F" w14:textId="7958EF7E" w:rsidR="003F219B" w:rsidRDefault="003F219B" w:rsidP="004953A9">
      <w:pPr>
        <w:pStyle w:val="ListBullet"/>
        <w:numPr>
          <w:ilvl w:val="0"/>
          <w:numId w:val="0"/>
        </w:numPr>
        <w:ind w:left="432" w:hanging="432"/>
      </w:pPr>
    </w:p>
    <w:p w14:paraId="69A52649" w14:textId="63D118FB" w:rsidR="009E701E" w:rsidRDefault="003F219B" w:rsidP="00B47047">
      <w:pPr>
        <w:pStyle w:val="ListBullet"/>
        <w:numPr>
          <w:ilvl w:val="0"/>
          <w:numId w:val="5"/>
        </w:numPr>
      </w:pPr>
      <w:r>
        <w:lastRenderedPageBreak/>
        <w:t xml:space="preserve">Go to manifest and service worker and </w:t>
      </w:r>
      <w:r w:rsidR="00B47047">
        <w:t>update</w:t>
      </w:r>
      <w:r>
        <w:t xml:space="preserve"> necessary changes like name, short</w:t>
      </w:r>
      <w:r w:rsidR="00B47047">
        <w:t>_</w:t>
      </w:r>
      <w:r>
        <w:t>name, app icon</w:t>
      </w:r>
      <w:r w:rsidR="00B47047">
        <w:t xml:space="preserve"> and select the work of service worker according to requirements</w:t>
      </w:r>
      <w:r>
        <w:t>.</w:t>
      </w:r>
    </w:p>
    <w:p w14:paraId="3A281166" w14:textId="308ED058" w:rsidR="009E701E" w:rsidRDefault="009E701E" w:rsidP="00B47047">
      <w:pPr>
        <w:pStyle w:val="ListBullet"/>
        <w:numPr>
          <w:ilvl w:val="0"/>
          <w:numId w:val="5"/>
        </w:numPr>
      </w:pPr>
      <w:r>
        <w:t>Click on Next we can See a Generate Button. By clicking on it we can download necessary PWA base files.</w:t>
      </w:r>
    </w:p>
    <w:p w14:paraId="71DB8666" w14:textId="67B83F0E" w:rsidR="009E701E" w:rsidRDefault="009E701E" w:rsidP="00B47047">
      <w:pPr>
        <w:pStyle w:val="ListBullet"/>
        <w:numPr>
          <w:ilvl w:val="0"/>
          <w:numId w:val="5"/>
        </w:numPr>
      </w:pPr>
      <w:r>
        <w:t>The download package consists of  images</w:t>
      </w:r>
      <w:r w:rsidR="00B47047">
        <w:t>/</w:t>
      </w:r>
      <w:r>
        <w:t xml:space="preserve"> folder, next-steps.html, </w:t>
      </w:r>
      <w:proofErr w:type="gramStart"/>
      <w:r>
        <w:t>manifest.json</w:t>
      </w:r>
      <w:proofErr w:type="gramEnd"/>
      <w:r>
        <w:t xml:space="preserve"> and pwabuilder-sw folder.</w:t>
      </w:r>
    </w:p>
    <w:p w14:paraId="3BA3C904" w14:textId="753CD6D7" w:rsidR="009E701E" w:rsidRDefault="009E701E" w:rsidP="00B47047">
      <w:pPr>
        <w:pStyle w:val="ListBullet"/>
        <w:numPr>
          <w:ilvl w:val="0"/>
          <w:numId w:val="5"/>
        </w:numPr>
      </w:pPr>
      <w:r>
        <w:t>Follow the next steps by clicking on the below link.</w:t>
      </w:r>
      <w:r w:rsidR="00B47047">
        <w:t xml:space="preserve"> This readme file walkthrough the next steps need to be done with the package.</w:t>
      </w:r>
    </w:p>
    <w:p w14:paraId="75717926" w14:textId="5BBB81F9" w:rsidR="009E701E" w:rsidRDefault="009E701E" w:rsidP="004953A9">
      <w:pPr>
        <w:pStyle w:val="ListBullet"/>
        <w:numPr>
          <w:ilvl w:val="0"/>
          <w:numId w:val="0"/>
        </w:numPr>
        <w:ind w:left="432" w:hanging="432"/>
        <w:rPr>
          <w:sz w:val="24"/>
          <w:szCs w:val="24"/>
        </w:rPr>
      </w:pPr>
      <w:hyperlink r:id="rId8" w:history="1">
        <w:r w:rsidRPr="006A08DB">
          <w:rPr>
            <w:rStyle w:val="Hyperlink"/>
            <w:sz w:val="24"/>
            <w:szCs w:val="24"/>
          </w:rPr>
          <w:t>https://github.com/pwa-builder/pwabuild</w:t>
        </w:r>
        <w:r w:rsidRPr="006A08DB">
          <w:rPr>
            <w:rStyle w:val="Hyperlink"/>
            <w:sz w:val="24"/>
            <w:szCs w:val="24"/>
          </w:rPr>
          <w:t>e</w:t>
        </w:r>
        <w:r w:rsidRPr="006A08DB">
          <w:rPr>
            <w:rStyle w:val="Hyperlink"/>
            <w:sz w:val="24"/>
            <w:szCs w:val="24"/>
          </w:rPr>
          <w:t>r-web/blob/V2/src/assets/next-steps.md</w:t>
        </w:r>
      </w:hyperlink>
    </w:p>
    <w:p w14:paraId="4E7E90F8" w14:textId="4376056C" w:rsidR="009E701E" w:rsidRDefault="009E701E" w:rsidP="004953A9">
      <w:pPr>
        <w:pStyle w:val="ListBullet"/>
        <w:numPr>
          <w:ilvl w:val="0"/>
          <w:numId w:val="0"/>
        </w:numPr>
        <w:ind w:left="432" w:hanging="432"/>
        <w:rPr>
          <w:sz w:val="24"/>
          <w:szCs w:val="24"/>
        </w:rPr>
      </w:pPr>
    </w:p>
    <w:p w14:paraId="21BAE384" w14:textId="1888B4C3" w:rsidR="009E701E" w:rsidRPr="004010CB" w:rsidRDefault="004010CB" w:rsidP="00B47047">
      <w:pPr>
        <w:pStyle w:val="ListBulle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Build the project again and </w:t>
      </w:r>
      <w:proofErr w:type="gramStart"/>
      <w:r>
        <w:rPr>
          <w:sz w:val="28"/>
          <w:szCs w:val="28"/>
        </w:rPr>
        <w:t>Deploy</w:t>
      </w:r>
      <w:proofErr w:type="gramEnd"/>
      <w:r>
        <w:rPr>
          <w:sz w:val="28"/>
          <w:szCs w:val="28"/>
        </w:rPr>
        <w:t xml:space="preserve"> it in </w:t>
      </w:r>
      <w:r w:rsidR="00834EEB">
        <w:rPr>
          <w:sz w:val="28"/>
          <w:szCs w:val="28"/>
        </w:rPr>
        <w:t>N</w:t>
      </w:r>
      <w:r>
        <w:rPr>
          <w:sz w:val="28"/>
          <w:szCs w:val="28"/>
        </w:rPr>
        <w:t>etlify.</w:t>
      </w:r>
    </w:p>
    <w:p w14:paraId="08258AB0" w14:textId="3E39BAA0" w:rsidR="004953A9" w:rsidRDefault="00B47047" w:rsidP="004953A9">
      <w:pPr>
        <w:pStyle w:val="ListBullet"/>
        <w:numPr>
          <w:ilvl w:val="0"/>
          <w:numId w:val="0"/>
        </w:numPr>
        <w:ind w:left="432" w:hanging="432"/>
      </w:pPr>
      <w:r>
        <w:t>(</w:t>
      </w:r>
      <w:hyperlink r:id="rId9" w:history="1">
        <w:r w:rsidRPr="006A08DB">
          <w:rPr>
            <w:rStyle w:val="Hyperlink"/>
          </w:rPr>
          <w:t>https://thirsty-murdock-449e2a.netlify.app/</w:t>
        </w:r>
      </w:hyperlink>
      <w:r>
        <w:t>)</w:t>
      </w:r>
    </w:p>
    <w:p w14:paraId="0BAA5260" w14:textId="263735DC" w:rsidR="004010CB" w:rsidRDefault="004010CB" w:rsidP="004953A9">
      <w:pPr>
        <w:pStyle w:val="ListBullet"/>
        <w:numPr>
          <w:ilvl w:val="0"/>
          <w:numId w:val="0"/>
        </w:numPr>
        <w:ind w:left="432" w:hanging="432"/>
      </w:pPr>
    </w:p>
    <w:p w14:paraId="2F1A043A" w14:textId="5F8D113A" w:rsidR="00B47047" w:rsidRDefault="00B47047" w:rsidP="004953A9">
      <w:pPr>
        <w:pStyle w:val="ListBullet"/>
        <w:numPr>
          <w:ilvl w:val="0"/>
          <w:numId w:val="0"/>
        </w:numPr>
        <w:ind w:left="432" w:hanging="432"/>
      </w:pPr>
      <w:r>
        <w:t>Test Results after testing it in pwabuilder.com</w:t>
      </w:r>
    </w:p>
    <w:p w14:paraId="41DAD714" w14:textId="7E4845A2" w:rsidR="00B47047" w:rsidRDefault="00B47047" w:rsidP="004953A9">
      <w:pPr>
        <w:pStyle w:val="ListBullet"/>
        <w:numPr>
          <w:ilvl w:val="0"/>
          <w:numId w:val="0"/>
        </w:numPr>
        <w:ind w:left="432" w:hanging="432"/>
      </w:pPr>
      <w:r w:rsidRPr="00B47047">
        <w:drawing>
          <wp:inline distT="0" distB="0" distL="0" distR="0" wp14:anchorId="35A45FB3" wp14:editId="0B0FF3F9">
            <wp:extent cx="5732145" cy="45339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6858" w14:textId="26DA7358" w:rsidR="00B47047" w:rsidRPr="00B47047" w:rsidRDefault="00B47047" w:rsidP="004953A9">
      <w:pPr>
        <w:pStyle w:val="ListBullet"/>
        <w:numPr>
          <w:ilvl w:val="0"/>
          <w:numId w:val="0"/>
        </w:numPr>
        <w:ind w:left="432" w:hanging="432"/>
        <w:rPr>
          <w:b/>
          <w:bCs/>
        </w:rPr>
      </w:pPr>
      <w:r w:rsidRPr="00B47047">
        <w:rPr>
          <w:b/>
          <w:bCs/>
        </w:rPr>
        <w:lastRenderedPageBreak/>
        <w:t>Before PWA lighthouse results:</w:t>
      </w:r>
    </w:p>
    <w:p w14:paraId="6BB6F68C" w14:textId="47B964D7" w:rsidR="004953A9" w:rsidRDefault="004953A9" w:rsidP="004953A9">
      <w:pPr>
        <w:pStyle w:val="ListBullet"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47AEAE05" wp14:editId="38237BB8">
            <wp:extent cx="5732145" cy="698246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185" w14:textId="1BA5DCB4" w:rsidR="00807843" w:rsidRPr="00B47047" w:rsidRDefault="004010CB">
      <w:pPr>
        <w:pStyle w:val="Heading2"/>
        <w:rPr>
          <w:lang w:val="en-GB" w:bidi="en-GB"/>
        </w:rPr>
      </w:pPr>
      <w:r w:rsidRPr="00B47047">
        <w:rPr>
          <w:lang w:val="en-GB" w:bidi="en-GB"/>
        </w:rPr>
        <w:lastRenderedPageBreak/>
        <w:t>After Converted into PWA</w:t>
      </w:r>
      <w:r w:rsidR="00B47047" w:rsidRPr="00B47047">
        <w:rPr>
          <w:lang w:val="en-GB" w:bidi="en-GB"/>
        </w:rPr>
        <w:t xml:space="preserve"> Light house Results:</w:t>
      </w:r>
    </w:p>
    <w:p w14:paraId="7AE268E9" w14:textId="76BB9453" w:rsidR="004010CB" w:rsidRDefault="004010CB" w:rsidP="004010CB">
      <w:pPr>
        <w:rPr>
          <w:lang w:val="en-GB" w:bidi="en-GB"/>
        </w:rPr>
      </w:pPr>
      <w:r>
        <w:rPr>
          <w:noProof/>
          <w:lang w:val="en-GB" w:bidi="en-GB"/>
        </w:rPr>
        <w:drawing>
          <wp:inline distT="0" distB="0" distL="0" distR="0" wp14:anchorId="328E3099" wp14:editId="0887C685">
            <wp:extent cx="5732145" cy="697039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2A0D" w14:textId="0950C952" w:rsidR="00B47047" w:rsidRDefault="00B47047" w:rsidP="004010CB">
      <w:pPr>
        <w:rPr>
          <w:lang w:val="en-GB" w:bidi="en-GB"/>
        </w:rPr>
      </w:pPr>
    </w:p>
    <w:p w14:paraId="7B4806C2" w14:textId="1538349E" w:rsidR="00E83A8F" w:rsidRDefault="00E83A8F" w:rsidP="004010CB">
      <w:pPr>
        <w:rPr>
          <w:lang w:val="en-GB" w:bidi="en-GB"/>
        </w:rPr>
      </w:pPr>
    </w:p>
    <w:p w14:paraId="284759DB" w14:textId="544EF2D6" w:rsidR="00E83A8F" w:rsidRDefault="00E83A8F" w:rsidP="004010CB">
      <w:pPr>
        <w:rPr>
          <w:lang w:val="en-GB" w:bidi="en-GB"/>
        </w:rPr>
      </w:pPr>
    </w:p>
    <w:p w14:paraId="73C6D222" w14:textId="2D784CC0" w:rsidR="00E83A8F" w:rsidRDefault="00E83A8F" w:rsidP="004010CB">
      <w:pPr>
        <w:rPr>
          <w:lang w:val="en-GB" w:bidi="en-GB"/>
        </w:rPr>
      </w:pPr>
    </w:p>
    <w:p w14:paraId="7B2538E3" w14:textId="77777777" w:rsidR="00E83A8F" w:rsidRDefault="00E83A8F" w:rsidP="004010CB">
      <w:pPr>
        <w:rPr>
          <w:lang w:val="en-GB" w:bidi="en-GB"/>
        </w:rPr>
      </w:pPr>
    </w:p>
    <w:p w14:paraId="173A76B3" w14:textId="7341F46C" w:rsidR="00B47047" w:rsidRPr="00E83A8F" w:rsidRDefault="00B47047" w:rsidP="004010CB">
      <w:pPr>
        <w:rPr>
          <w:b/>
          <w:bCs/>
          <w:lang w:val="en-GB" w:bidi="en-GB"/>
        </w:rPr>
      </w:pPr>
      <w:r w:rsidRPr="00E83A8F">
        <w:rPr>
          <w:b/>
          <w:bCs/>
          <w:lang w:val="en-GB" w:bidi="en-GB"/>
        </w:rPr>
        <w:lastRenderedPageBreak/>
        <w:t>Git Repos:</w:t>
      </w:r>
    </w:p>
    <w:p w14:paraId="444AC726" w14:textId="3C623BA0" w:rsidR="00B47047" w:rsidRDefault="00B47047" w:rsidP="004010CB">
      <w:pPr>
        <w:rPr>
          <w:lang w:val="en-GB" w:bidi="en-GB"/>
        </w:rPr>
      </w:pPr>
      <w:r>
        <w:rPr>
          <w:lang w:val="en-GB" w:bidi="en-GB"/>
        </w:rPr>
        <w:t xml:space="preserve">Non-PWA: </w:t>
      </w:r>
    </w:p>
    <w:p w14:paraId="1F963B66" w14:textId="1DE09CD7" w:rsidR="00E83A8F" w:rsidRDefault="00E83A8F" w:rsidP="004010CB">
      <w:pPr>
        <w:rPr>
          <w:lang w:val="en-GB" w:bidi="en-GB"/>
        </w:rPr>
      </w:pPr>
      <w:hyperlink r:id="rId13" w:history="1">
        <w:r w:rsidRPr="006A08DB">
          <w:rPr>
            <w:rStyle w:val="Hyperlink"/>
            <w:lang w:val="en-GB" w:bidi="en-GB"/>
          </w:rPr>
          <w:t>https://github.com/Pradeep8978/mPOS-pwa-builder-poc/tree/starter</w:t>
        </w:r>
      </w:hyperlink>
    </w:p>
    <w:p w14:paraId="4CEDA298" w14:textId="77777777" w:rsidR="00E83A8F" w:rsidRDefault="00E83A8F" w:rsidP="004010CB">
      <w:pPr>
        <w:rPr>
          <w:lang w:val="en-GB" w:bidi="en-GB"/>
        </w:rPr>
      </w:pPr>
    </w:p>
    <w:p w14:paraId="1F2EF220" w14:textId="4E384680" w:rsidR="00E83A8F" w:rsidRDefault="00E83A8F" w:rsidP="004010CB">
      <w:pPr>
        <w:rPr>
          <w:lang w:val="en-GB" w:bidi="en-GB"/>
        </w:rPr>
      </w:pPr>
      <w:r>
        <w:rPr>
          <w:lang w:val="en-GB" w:bidi="en-GB"/>
        </w:rPr>
        <w:t>PWA:</w:t>
      </w:r>
    </w:p>
    <w:p w14:paraId="5FF58C97" w14:textId="5D9AFCC9" w:rsidR="00E83A8F" w:rsidRDefault="00E83A8F" w:rsidP="004010CB">
      <w:pPr>
        <w:rPr>
          <w:lang w:val="en-GB" w:bidi="en-GB"/>
        </w:rPr>
      </w:pPr>
      <w:hyperlink r:id="rId14" w:history="1">
        <w:r w:rsidRPr="006A08DB">
          <w:rPr>
            <w:rStyle w:val="Hyperlink"/>
            <w:lang w:val="en-GB" w:bidi="en-GB"/>
          </w:rPr>
          <w:t>https://github.com/Pradeep8978/mPOS-pwa-builder-poc/tree/master</w:t>
        </w:r>
      </w:hyperlink>
    </w:p>
    <w:p w14:paraId="69D0ED84" w14:textId="77777777" w:rsidR="00E83A8F" w:rsidRPr="004010CB" w:rsidRDefault="00E83A8F" w:rsidP="004010CB">
      <w:pPr>
        <w:rPr>
          <w:lang w:val="en-GB" w:bidi="en-GB"/>
        </w:rPr>
      </w:pPr>
    </w:p>
    <w:sectPr w:rsidR="00E83A8F" w:rsidRPr="004010CB">
      <w:footerReference w:type="default" r:id="rId15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29938" w14:textId="77777777" w:rsidR="00003D29" w:rsidRDefault="00003D29">
      <w:r>
        <w:separator/>
      </w:r>
    </w:p>
    <w:p w14:paraId="2C9CD5F5" w14:textId="77777777" w:rsidR="00003D29" w:rsidRDefault="00003D29"/>
  </w:endnote>
  <w:endnote w:type="continuationSeparator" w:id="0">
    <w:p w14:paraId="101E5DBC" w14:textId="77777777" w:rsidR="00003D29" w:rsidRDefault="00003D29">
      <w:r>
        <w:continuationSeparator/>
      </w:r>
    </w:p>
    <w:p w14:paraId="77FEAB04" w14:textId="77777777" w:rsidR="00003D29" w:rsidRDefault="00003D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621BE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99972" w14:textId="77777777" w:rsidR="00003D29" w:rsidRDefault="00003D29">
      <w:r>
        <w:separator/>
      </w:r>
    </w:p>
    <w:p w14:paraId="33706E9A" w14:textId="77777777" w:rsidR="00003D29" w:rsidRDefault="00003D29"/>
  </w:footnote>
  <w:footnote w:type="continuationSeparator" w:id="0">
    <w:p w14:paraId="3ED1D682" w14:textId="77777777" w:rsidR="00003D29" w:rsidRDefault="00003D29">
      <w:r>
        <w:continuationSeparator/>
      </w:r>
    </w:p>
    <w:p w14:paraId="131F0E46" w14:textId="77777777" w:rsidR="00003D29" w:rsidRDefault="00003D2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0A52DF"/>
    <w:multiLevelType w:val="hybridMultilevel"/>
    <w:tmpl w:val="D72C4C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05091B"/>
    <w:multiLevelType w:val="hybridMultilevel"/>
    <w:tmpl w:val="16484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A9"/>
    <w:rsid w:val="00003D29"/>
    <w:rsid w:val="000F312B"/>
    <w:rsid w:val="00326A1C"/>
    <w:rsid w:val="003F219B"/>
    <w:rsid w:val="004010CB"/>
    <w:rsid w:val="004953A9"/>
    <w:rsid w:val="004D4F1C"/>
    <w:rsid w:val="00807843"/>
    <w:rsid w:val="00834EEB"/>
    <w:rsid w:val="009E701E"/>
    <w:rsid w:val="00B47047"/>
    <w:rsid w:val="00C94000"/>
    <w:rsid w:val="00E83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BCA70"/>
  <w15:chartTrackingRefBased/>
  <w15:docId w15:val="{58B640C4-BEF3-C94E-8CFF-76AF8A01C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3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0CB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wa-builder/pwabuilder-web/blob/V2/src/assets/next-steps.md" TargetMode="External"/><Relationship Id="rId13" Type="http://schemas.openxmlformats.org/officeDocument/2006/relationships/hyperlink" Target="https://github.com/Pradeep8978/mPOS-pwa-builder-poc/tree/start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hirsty-murdock-449e2a.netlify.app/" TargetMode="External"/><Relationship Id="rId14" Type="http://schemas.openxmlformats.org/officeDocument/2006/relationships/hyperlink" Target="https://github.com/Pradeep8978/mPOS-pwa-builder-poc/tree/mast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deepreddy/Library/Containers/com.microsoft.Word/Data/Library/Application%20Support/Microsoft/Office/16.0/DTS/en-GB%7b795A7849-5705-4A41-AD25-51FDF755E0E1%7d/%7b5DE1F324-1120-1840-A5E8-36942C84015A%7dtf10002086_mac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5</TotalTime>
  <Pages>5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Pradeep Reddy</cp:lastModifiedBy>
  <cp:revision>4</cp:revision>
  <dcterms:created xsi:type="dcterms:W3CDTF">2021-09-09T04:50:00Z</dcterms:created>
  <dcterms:modified xsi:type="dcterms:W3CDTF">2021-09-09T04:51:00Z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